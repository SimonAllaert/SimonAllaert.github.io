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5AF18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8C7655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5A103" wp14:editId="169CD67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128" b="-112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798BC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CycK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FA4769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3666549" w14:textId="19EAD58F" w:rsidR="001B2ABD" w:rsidRDefault="007E2D4B" w:rsidP="001B2ABD">
            <w:pPr>
              <w:pStyle w:val="Title"/>
            </w:pPr>
            <w:r>
              <w:t>Simon Allaert</w:t>
            </w:r>
          </w:p>
          <w:p w14:paraId="0A48609D" w14:textId="16370272" w:rsidR="001B2ABD" w:rsidRDefault="001B2ABD" w:rsidP="001B2ABD">
            <w:pPr>
              <w:pStyle w:val="Subtitle"/>
            </w:pPr>
          </w:p>
        </w:tc>
      </w:tr>
      <w:tr w:rsidR="001B2ABD" w14:paraId="3E9880DC" w14:textId="77777777" w:rsidTr="001B2ABD">
        <w:tc>
          <w:tcPr>
            <w:tcW w:w="3600" w:type="dxa"/>
          </w:tcPr>
          <w:sdt>
            <w:sdtPr>
              <w:id w:val="-1954003311"/>
              <w:placeholder>
                <w:docPart w:val="CAC5F2D6178E4A7B9B892486036163C7"/>
              </w:placeholder>
              <w:temporary/>
              <w:showingPlcHdr/>
              <w15:appearance w15:val="hidden"/>
            </w:sdtPr>
            <w:sdtEndPr/>
            <w:sdtContent>
              <w:p w14:paraId="5063DA9B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68E60B0FA3444AB98CDB16973138515"/>
              </w:placeholder>
              <w:temporary/>
              <w:showingPlcHdr/>
              <w15:appearance w15:val="hidden"/>
            </w:sdtPr>
            <w:sdtEndPr/>
            <w:sdtContent>
              <w:p w14:paraId="21C65AD4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1974DC8" w14:textId="5BE82917" w:rsidR="004D3011" w:rsidRDefault="007E2D4B" w:rsidP="004D3011">
            <w:r>
              <w:t>+32 491 24 77 93</w:t>
            </w:r>
          </w:p>
          <w:p w14:paraId="348FD889" w14:textId="77777777" w:rsidR="004D3011" w:rsidRPr="004D3011" w:rsidRDefault="004D3011" w:rsidP="004D3011"/>
          <w:sdt>
            <w:sdtPr>
              <w:id w:val="67859272"/>
              <w:placeholder>
                <w:docPart w:val="EB6AF0CDFBC7489186B2F64E9B3A07EE"/>
              </w:placeholder>
              <w:temporary/>
              <w:showingPlcHdr/>
              <w15:appearance w15:val="hidden"/>
            </w:sdtPr>
            <w:sdtEndPr/>
            <w:sdtContent>
              <w:p w14:paraId="0D72C24F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06950F91" w14:textId="2C44DF32" w:rsidR="004D3011" w:rsidRDefault="007E2D4B" w:rsidP="004D3011">
            <w:r>
              <w:t>simonallaert.github.io</w:t>
            </w:r>
          </w:p>
          <w:p w14:paraId="1F82F05D" w14:textId="77777777" w:rsidR="004D3011" w:rsidRDefault="004D3011" w:rsidP="004D3011"/>
          <w:sdt>
            <w:sdtPr>
              <w:id w:val="-240260293"/>
              <w:placeholder>
                <w:docPart w:val="A8C4D79F7E2846508F2B88FB85B2B864"/>
              </w:placeholder>
              <w:temporary/>
              <w:showingPlcHdr/>
              <w15:appearance w15:val="hidden"/>
            </w:sdtPr>
            <w:sdtEndPr/>
            <w:sdtContent>
              <w:p w14:paraId="7D4BEC95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64C0174C" w14:textId="1E9B5CD7" w:rsidR="00036450" w:rsidRDefault="00494FE8" w:rsidP="004D3011">
            <w:hyperlink r:id="rId11" w:history="1">
              <w:r w:rsidR="00331C0D" w:rsidRPr="00EB3DFD">
                <w:rPr>
                  <w:rStyle w:val="Hyperlink"/>
                </w:rPr>
                <w:t>simonallaert@gmail.com</w:t>
              </w:r>
            </w:hyperlink>
          </w:p>
          <w:p w14:paraId="5E3026C1" w14:textId="4E9FF67C" w:rsidR="00331C0D" w:rsidRDefault="00331C0D" w:rsidP="004D3011"/>
          <w:p w14:paraId="42D6B5CE" w14:textId="550B0AB5" w:rsidR="00331C0D" w:rsidRDefault="00331C0D" w:rsidP="004D3011">
            <w:r>
              <w:t>LINKEDIN</w:t>
            </w:r>
            <w:r w:rsidR="001F6409">
              <w:t>:</w:t>
            </w:r>
          </w:p>
          <w:p w14:paraId="66E4B329" w14:textId="5105A9C3" w:rsidR="004D3011" w:rsidRDefault="00494FE8" w:rsidP="004D3011">
            <w:hyperlink r:id="rId12" w:history="1">
              <w:r w:rsidR="001F6409" w:rsidRPr="00EB3DFD">
                <w:rPr>
                  <w:rStyle w:val="Hyperlink"/>
                </w:rPr>
                <w:t>www.linkedin.com/in/simon-allaert-853ab417b</w:t>
              </w:r>
            </w:hyperlink>
          </w:p>
          <w:p w14:paraId="5DF32B8F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432149C8" w14:textId="7159FFFE" w:rsidR="00507C6D" w:rsidRDefault="00CD3305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Languages</w:t>
            </w:r>
          </w:p>
          <w:p w14:paraId="3EC6EA60" w14:textId="15C28522" w:rsidR="00507C6D" w:rsidRDefault="00507C6D" w:rsidP="004D3011">
            <w:r>
              <w:t>Dutch</w:t>
            </w:r>
          </w:p>
          <w:p w14:paraId="627A303B" w14:textId="6BB5E9E1" w:rsidR="00507C6D" w:rsidRDefault="00507C6D" w:rsidP="004D3011">
            <w:r>
              <w:t>English</w:t>
            </w:r>
          </w:p>
          <w:p w14:paraId="36FC45A6" w14:textId="78CA3069" w:rsidR="00507C6D" w:rsidRDefault="00507C6D" w:rsidP="004D3011"/>
          <w:p w14:paraId="7FB01651" w14:textId="41035965" w:rsidR="00CD3305" w:rsidRDefault="00CD3305" w:rsidP="004D3011">
            <w:r w:rsidRPr="00CD330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Skills</w:t>
            </w:r>
          </w:p>
          <w:p w14:paraId="1D984895" w14:textId="701A2B4E" w:rsidR="001F6409" w:rsidRPr="001F6409" w:rsidRDefault="001F6409" w:rsidP="004D3011">
            <w:r w:rsidRPr="001F6409">
              <w:t>Java</w:t>
            </w:r>
          </w:p>
          <w:p w14:paraId="68117B2E" w14:textId="77777777" w:rsidR="001F6409" w:rsidRPr="001F6409" w:rsidRDefault="001F6409" w:rsidP="004D3011">
            <w:r w:rsidRPr="001F6409">
              <w:t>Python</w:t>
            </w:r>
          </w:p>
          <w:p w14:paraId="61E5A0EE" w14:textId="77777777" w:rsidR="001F6409" w:rsidRPr="001F6409" w:rsidRDefault="001F6409" w:rsidP="004D3011">
            <w:proofErr w:type="spellStart"/>
            <w:r w:rsidRPr="001F6409">
              <w:t>Javascript</w:t>
            </w:r>
            <w:proofErr w:type="spellEnd"/>
          </w:p>
          <w:p w14:paraId="348B9259" w14:textId="77777777" w:rsidR="001F6409" w:rsidRPr="001F6409" w:rsidRDefault="001F6409" w:rsidP="004D3011">
            <w:r w:rsidRPr="001F6409">
              <w:t>HTML</w:t>
            </w:r>
          </w:p>
          <w:p w14:paraId="09F75B51" w14:textId="77777777" w:rsidR="001F6409" w:rsidRPr="001F6409" w:rsidRDefault="001F6409" w:rsidP="004D3011">
            <w:r w:rsidRPr="001F6409">
              <w:t>CSS</w:t>
            </w:r>
          </w:p>
          <w:p w14:paraId="322EF74E" w14:textId="77777777" w:rsidR="001F6409" w:rsidRDefault="001F6409" w:rsidP="004D3011">
            <w:r w:rsidRPr="001F6409">
              <w:t>SQL</w:t>
            </w:r>
          </w:p>
          <w:p w14:paraId="71E8B5B5" w14:textId="77777777" w:rsidR="001F6409" w:rsidRDefault="001F6409" w:rsidP="004D3011"/>
          <w:p w14:paraId="697015B6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1F6409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Hobby’s</w:t>
            </w:r>
          </w:p>
          <w:p w14:paraId="7848F5A0" w14:textId="77777777" w:rsidR="001F6409" w:rsidRDefault="001F6409" w:rsidP="004D3011">
            <w:r>
              <w:t>Side projects</w:t>
            </w:r>
          </w:p>
          <w:p w14:paraId="2B15CDFF" w14:textId="60B1D875" w:rsidR="001F6409" w:rsidRPr="004D3011" w:rsidRDefault="001F6409" w:rsidP="004D3011">
            <w:r>
              <w:t>Guitar</w:t>
            </w:r>
          </w:p>
        </w:tc>
        <w:tc>
          <w:tcPr>
            <w:tcW w:w="720" w:type="dxa"/>
          </w:tcPr>
          <w:p w14:paraId="7E8C7EE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8C1C6B8FA7544719EA43B477C2379E3"/>
              </w:placeholder>
              <w:temporary/>
              <w:showingPlcHdr/>
              <w15:appearance w15:val="hidden"/>
            </w:sdtPr>
            <w:sdtEndPr/>
            <w:sdtContent>
              <w:p w14:paraId="6EED9139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AE93D28" w14:textId="6F3ED1F9" w:rsidR="00036450" w:rsidRDefault="00331C0D" w:rsidP="00B359E4">
            <w:pPr>
              <w:pStyle w:val="Heading4"/>
            </w:pPr>
            <w:r>
              <w:t>Applied Informatics</w:t>
            </w:r>
          </w:p>
          <w:p w14:paraId="21F69437" w14:textId="3A0A4550" w:rsidR="00331C0D" w:rsidRDefault="00331C0D" w:rsidP="00331C0D">
            <w:pPr>
              <w:pStyle w:val="Date"/>
            </w:pPr>
            <w:r>
              <w:t>2017</w:t>
            </w:r>
            <w:r w:rsidR="00036450" w:rsidRPr="00B359E4">
              <w:t xml:space="preserve"> </w:t>
            </w:r>
            <w:r w:rsidR="001F6409">
              <w:t>-</w:t>
            </w:r>
            <w:r w:rsidR="00036450" w:rsidRPr="00B359E4">
              <w:t xml:space="preserve"> </w:t>
            </w:r>
            <w:r>
              <w:t>2020</w:t>
            </w:r>
          </w:p>
          <w:p w14:paraId="3711CE5A" w14:textId="0E61B28A" w:rsidR="001F6409" w:rsidRPr="001F6409" w:rsidRDefault="001F6409" w:rsidP="001F6409">
            <w:r>
              <w:t>UCLL</w:t>
            </w:r>
          </w:p>
          <w:p w14:paraId="3698B33C" w14:textId="77777777" w:rsidR="00036450" w:rsidRDefault="00036450" w:rsidP="00036450"/>
          <w:p w14:paraId="1B20E6F5" w14:textId="1F616D83" w:rsidR="00036450" w:rsidRPr="00B359E4" w:rsidRDefault="00331C0D" w:rsidP="00B359E4">
            <w:pPr>
              <w:pStyle w:val="Heading4"/>
            </w:pPr>
            <w:r>
              <w:t>Civil engineering</w:t>
            </w:r>
          </w:p>
          <w:p w14:paraId="5848F688" w14:textId="39F8F7A2" w:rsidR="00036450" w:rsidRPr="00B359E4" w:rsidRDefault="00331C0D" w:rsidP="00B359E4">
            <w:pPr>
              <w:pStyle w:val="Date"/>
            </w:pPr>
            <w:r>
              <w:t>2016</w:t>
            </w:r>
            <w:r w:rsidR="00036450" w:rsidRPr="00B359E4">
              <w:t xml:space="preserve"> - </w:t>
            </w:r>
            <w:r>
              <w:t>2017</w:t>
            </w:r>
          </w:p>
          <w:p w14:paraId="02269BB9" w14:textId="263CB234" w:rsidR="00036450" w:rsidRDefault="00331C0D" w:rsidP="00036450">
            <w:r>
              <w:t>KU Leuven</w:t>
            </w:r>
          </w:p>
          <w:p w14:paraId="018D3974" w14:textId="42E9EF2B" w:rsidR="00331C0D" w:rsidRDefault="00331C0D" w:rsidP="00036450"/>
          <w:p w14:paraId="238921C2" w14:textId="063C3905" w:rsidR="00331C0D" w:rsidRPr="00331C0D" w:rsidRDefault="00331C0D" w:rsidP="00036450">
            <w:pPr>
              <w:rPr>
                <w:b/>
              </w:rPr>
            </w:pPr>
            <w:r w:rsidRPr="00331C0D">
              <w:rPr>
                <w:b/>
              </w:rPr>
              <w:t>Science – Mathematics</w:t>
            </w:r>
          </w:p>
          <w:p w14:paraId="09DE1AA6" w14:textId="700CD0C3" w:rsidR="00331C0D" w:rsidRDefault="00331C0D" w:rsidP="00036450">
            <w:r>
              <w:t>2010</w:t>
            </w:r>
            <w:r w:rsidR="001F6409">
              <w:t xml:space="preserve"> - </w:t>
            </w:r>
            <w:r>
              <w:t>2016</w:t>
            </w:r>
          </w:p>
          <w:p w14:paraId="6BE75A3F" w14:textId="22B61C8A" w:rsidR="00331C0D" w:rsidRDefault="00331C0D" w:rsidP="00036450">
            <w:r>
              <w:t>Sint-</w:t>
            </w:r>
            <w:proofErr w:type="spellStart"/>
            <w:r>
              <w:t>Pieterscollege</w:t>
            </w:r>
            <w:proofErr w:type="spellEnd"/>
            <w:r>
              <w:t xml:space="preserve"> Leuven</w:t>
            </w:r>
          </w:p>
          <w:p w14:paraId="3F7195B3" w14:textId="77777777" w:rsidR="001F6409" w:rsidRDefault="001F6409" w:rsidP="00036450"/>
          <w:sdt>
            <w:sdtPr>
              <w:id w:val="1001553383"/>
              <w:placeholder>
                <w:docPart w:val="7885224DB9634E66A1DDF29AA7B9ABA5"/>
              </w:placeholder>
              <w:temporary/>
              <w:showingPlcHdr/>
              <w15:appearance w15:val="hidden"/>
            </w:sdtPr>
            <w:sdtEndPr/>
            <w:sdtContent>
              <w:p w14:paraId="1E30B34B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D5B08BB" w14:textId="0B8EA126" w:rsidR="00036450" w:rsidRPr="001F6409" w:rsidRDefault="001F6409" w:rsidP="00B359E4">
            <w:pPr>
              <w:pStyle w:val="Heading4"/>
              <w:rPr>
                <w:bCs/>
              </w:rPr>
            </w:pPr>
            <w:r w:rsidRPr="001F6409">
              <w:t>Wheelhouse</w:t>
            </w:r>
            <w:r w:rsidR="00331C0D" w:rsidRPr="001F6409">
              <w:t xml:space="preserve"> -</w:t>
            </w:r>
            <w:r w:rsidR="00036450" w:rsidRPr="001F6409">
              <w:t xml:space="preserve">  </w:t>
            </w:r>
            <w:r>
              <w:t>Intern d</w:t>
            </w:r>
            <w:r w:rsidRPr="001F6409">
              <w:t>eveloper</w:t>
            </w:r>
          </w:p>
          <w:p w14:paraId="386ADF87" w14:textId="051032AF" w:rsidR="00036450" w:rsidRPr="00036450" w:rsidRDefault="001F6409" w:rsidP="00B359E4">
            <w:pPr>
              <w:pStyle w:val="Date"/>
            </w:pPr>
            <w:r>
              <w:t xml:space="preserve">March 2020 </w:t>
            </w:r>
            <w:r w:rsidR="00036450" w:rsidRPr="00036450">
              <w:t>–</w:t>
            </w:r>
            <w:r>
              <w:t xml:space="preserve"> June 2020</w:t>
            </w:r>
          </w:p>
          <w:p w14:paraId="770DFF9A" w14:textId="1C5B70C8" w:rsidR="00036450" w:rsidRDefault="001F6409" w:rsidP="00036450">
            <w:r>
              <w:t>Creating a project to examine micro frontends</w:t>
            </w:r>
            <w:r w:rsidR="00036450" w:rsidRPr="00036450">
              <w:t xml:space="preserve"> </w:t>
            </w:r>
          </w:p>
          <w:p w14:paraId="6F13B4AC" w14:textId="77777777" w:rsidR="004D3011" w:rsidRDefault="004D3011" w:rsidP="00036450"/>
          <w:p w14:paraId="59D7E2AF" w14:textId="525722AB" w:rsidR="00331C0D" w:rsidRPr="00331C0D" w:rsidRDefault="00331C0D" w:rsidP="00331C0D">
            <w:pPr>
              <w:pStyle w:val="Heading4"/>
              <w:rPr>
                <w:bCs/>
              </w:rPr>
            </w:pPr>
            <w:r w:rsidRPr="00331C0D">
              <w:t>Brasserie St. Jean -  Server/Barman (s</w:t>
            </w:r>
            <w:r>
              <w:t>tudent job)</w:t>
            </w:r>
          </w:p>
          <w:p w14:paraId="46D28122" w14:textId="09490D7D" w:rsidR="004D3011" w:rsidRPr="004D3011" w:rsidRDefault="00331C0D" w:rsidP="00B359E4">
            <w:pPr>
              <w:pStyle w:val="Date"/>
            </w:pPr>
            <w:r>
              <w:t>July 2018</w:t>
            </w:r>
          </w:p>
          <w:p w14:paraId="469D6647" w14:textId="1428A92C" w:rsidR="004D3011" w:rsidRDefault="00331C0D" w:rsidP="004D3011">
            <w:r>
              <w:t>Serving drinks/food</w:t>
            </w:r>
          </w:p>
          <w:p w14:paraId="1F697DFF" w14:textId="0388DD61" w:rsidR="004D3011" w:rsidRDefault="001F6409" w:rsidP="00036450">
            <w:r>
              <w:t>Preparing drinks at the bar</w:t>
            </w:r>
          </w:p>
          <w:p w14:paraId="34A1948D" w14:textId="77777777" w:rsidR="001F6409" w:rsidRDefault="001F6409" w:rsidP="00036450"/>
          <w:p w14:paraId="54656154" w14:textId="4305768E" w:rsidR="001F6409" w:rsidRDefault="001F6409" w:rsidP="001F6409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</w:rPr>
            </w:pPr>
            <w:r>
              <w:t>VOLUNTEERING EXPERIENCE</w:t>
            </w:r>
          </w:p>
          <w:p w14:paraId="25562594" w14:textId="68C41249" w:rsidR="001F6409" w:rsidRDefault="001F6409" w:rsidP="001F6409">
            <w:pPr>
              <w:pStyle w:val="Heading4"/>
            </w:pPr>
            <w:r>
              <w:t>Diana Leuven (student organization)</w:t>
            </w:r>
          </w:p>
          <w:p w14:paraId="44FE5A34" w14:textId="77777777" w:rsidR="00784DE7" w:rsidRPr="00784DE7" w:rsidRDefault="00784DE7" w:rsidP="00784DE7"/>
          <w:p w14:paraId="7334B712" w14:textId="39E62C72" w:rsidR="001F6409" w:rsidRPr="001F6409" w:rsidRDefault="001F6409" w:rsidP="001F6409">
            <w:proofErr w:type="spellStart"/>
            <w:r>
              <w:t>Facbar</w:t>
            </w:r>
            <w:proofErr w:type="spellEnd"/>
          </w:p>
          <w:p w14:paraId="212637D3" w14:textId="7BDFA0F1" w:rsidR="00036450" w:rsidRDefault="001F6409" w:rsidP="001F6409">
            <w:pPr>
              <w:pStyle w:val="Date"/>
            </w:pPr>
            <w:r>
              <w:t>2018 - 2019</w:t>
            </w:r>
          </w:p>
          <w:p w14:paraId="68934B69" w14:textId="77777777" w:rsidR="001F6409" w:rsidRPr="001F6409" w:rsidRDefault="001F6409" w:rsidP="001F6409"/>
          <w:p w14:paraId="7737F15F" w14:textId="77777777" w:rsidR="001F6409" w:rsidRDefault="001F6409" w:rsidP="001F6409">
            <w:r>
              <w:t>Secretary</w:t>
            </w:r>
          </w:p>
          <w:p w14:paraId="5D9880F8" w14:textId="3FB06538" w:rsidR="001F6409" w:rsidRPr="001F6409" w:rsidRDefault="001F6409" w:rsidP="001F6409">
            <w:r>
              <w:t>2019 - 2020</w:t>
            </w:r>
          </w:p>
        </w:tc>
      </w:tr>
    </w:tbl>
    <w:p w14:paraId="7B945ECC" w14:textId="77777777" w:rsidR="0043117B" w:rsidRDefault="00494FE8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6F73A" w14:textId="77777777" w:rsidR="00494FE8" w:rsidRDefault="00494FE8" w:rsidP="000C45FF">
      <w:r>
        <w:separator/>
      </w:r>
    </w:p>
  </w:endnote>
  <w:endnote w:type="continuationSeparator" w:id="0">
    <w:p w14:paraId="7A5A3D2A" w14:textId="77777777" w:rsidR="00494FE8" w:rsidRDefault="00494FE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C4601" w14:textId="77777777" w:rsidR="00494FE8" w:rsidRDefault="00494FE8" w:rsidP="000C45FF">
      <w:r>
        <w:separator/>
      </w:r>
    </w:p>
  </w:footnote>
  <w:footnote w:type="continuationSeparator" w:id="0">
    <w:p w14:paraId="23976E3E" w14:textId="77777777" w:rsidR="00494FE8" w:rsidRDefault="00494FE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B128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C11C08" wp14:editId="5F5D4B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11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1F6409"/>
    <w:rsid w:val="00202B5A"/>
    <w:rsid w:val="002400EB"/>
    <w:rsid w:val="00256CF7"/>
    <w:rsid w:val="00281FD5"/>
    <w:rsid w:val="0030481B"/>
    <w:rsid w:val="003156FC"/>
    <w:rsid w:val="003254B5"/>
    <w:rsid w:val="00331C0D"/>
    <w:rsid w:val="0037121F"/>
    <w:rsid w:val="003A6B7D"/>
    <w:rsid w:val="003B06CA"/>
    <w:rsid w:val="004071FC"/>
    <w:rsid w:val="00445947"/>
    <w:rsid w:val="004813B3"/>
    <w:rsid w:val="00494FE8"/>
    <w:rsid w:val="00496591"/>
    <w:rsid w:val="004C63E4"/>
    <w:rsid w:val="004D3011"/>
    <w:rsid w:val="00507C6D"/>
    <w:rsid w:val="005262AC"/>
    <w:rsid w:val="005B2710"/>
    <w:rsid w:val="005E39D5"/>
    <w:rsid w:val="00600670"/>
    <w:rsid w:val="0062123A"/>
    <w:rsid w:val="00646E75"/>
    <w:rsid w:val="006771D0"/>
    <w:rsid w:val="00715FCB"/>
    <w:rsid w:val="00743101"/>
    <w:rsid w:val="007775E1"/>
    <w:rsid w:val="00784DE7"/>
    <w:rsid w:val="007867A0"/>
    <w:rsid w:val="007927F5"/>
    <w:rsid w:val="007E2D4B"/>
    <w:rsid w:val="00802CA0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D3305"/>
    <w:rsid w:val="00D2522B"/>
    <w:rsid w:val="00D422DE"/>
    <w:rsid w:val="00D5459D"/>
    <w:rsid w:val="00DA1F4D"/>
    <w:rsid w:val="00DD172A"/>
    <w:rsid w:val="00DF1D42"/>
    <w:rsid w:val="00E25A26"/>
    <w:rsid w:val="00E4381A"/>
    <w:rsid w:val="00E55D74"/>
    <w:rsid w:val="00F60274"/>
    <w:rsid w:val="00F77FB9"/>
    <w:rsid w:val="00F92A11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1C9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F6409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://www.linkedin.com/in/simon-allaert-853ab417b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imonallaert@gmail.com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st\AppData\Local\Microsoft\Office\16.0\DTS\en-US%7b7B61FDF9-1A03-4CCB-A771-447384845B4D%7d\%7b91F01A82-A1FD-4C17-94F9-0BE4FDD962D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C5F2D6178E4A7B9B89248603616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10FB-053A-4DC4-93E7-03CFCF64A182}"/>
      </w:docPartPr>
      <w:docPartBody>
        <w:p w:rsidR="00DF19C1" w:rsidRDefault="00467C38">
          <w:pPr>
            <w:pStyle w:val="CAC5F2D6178E4A7B9B892486036163C7"/>
          </w:pPr>
          <w:r w:rsidRPr="00CB0055">
            <w:t>Contact</w:t>
          </w:r>
        </w:p>
      </w:docPartBody>
    </w:docPart>
    <w:docPart>
      <w:docPartPr>
        <w:name w:val="F68E60B0FA3444AB98CDB16973138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2F2CB5-D2D8-4918-A877-ACEB9F559B5D}"/>
      </w:docPartPr>
      <w:docPartBody>
        <w:p w:rsidR="00DF19C1" w:rsidRDefault="00467C38">
          <w:pPr>
            <w:pStyle w:val="F68E60B0FA3444AB98CDB16973138515"/>
          </w:pPr>
          <w:r w:rsidRPr="004D3011">
            <w:t>PHONE:</w:t>
          </w:r>
        </w:p>
      </w:docPartBody>
    </w:docPart>
    <w:docPart>
      <w:docPartPr>
        <w:name w:val="EB6AF0CDFBC7489186B2F64E9B3A0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DFD91-C201-4D03-B24F-8D973226DD56}"/>
      </w:docPartPr>
      <w:docPartBody>
        <w:p w:rsidR="00DF19C1" w:rsidRDefault="00467C38">
          <w:pPr>
            <w:pStyle w:val="EB6AF0CDFBC7489186B2F64E9B3A07EE"/>
          </w:pPr>
          <w:r w:rsidRPr="004D3011">
            <w:t>WEBSITE:</w:t>
          </w:r>
        </w:p>
      </w:docPartBody>
    </w:docPart>
    <w:docPart>
      <w:docPartPr>
        <w:name w:val="A8C4D79F7E2846508F2B88FB85B2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EED2F-C595-48D5-963A-4CC539D6E51B}"/>
      </w:docPartPr>
      <w:docPartBody>
        <w:p w:rsidR="00DF19C1" w:rsidRDefault="00467C38">
          <w:pPr>
            <w:pStyle w:val="A8C4D79F7E2846508F2B88FB85B2B864"/>
          </w:pPr>
          <w:r w:rsidRPr="004D3011">
            <w:t>EMAIL:</w:t>
          </w:r>
        </w:p>
      </w:docPartBody>
    </w:docPart>
    <w:docPart>
      <w:docPartPr>
        <w:name w:val="D8C1C6B8FA7544719EA43B477C237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7B225-7897-4477-826C-E6F5E3B58B5C}"/>
      </w:docPartPr>
      <w:docPartBody>
        <w:p w:rsidR="00DF19C1" w:rsidRDefault="00467C38">
          <w:pPr>
            <w:pStyle w:val="D8C1C6B8FA7544719EA43B477C2379E3"/>
          </w:pPr>
          <w:r w:rsidRPr="00036450">
            <w:t>EDUCATION</w:t>
          </w:r>
        </w:p>
      </w:docPartBody>
    </w:docPart>
    <w:docPart>
      <w:docPartPr>
        <w:name w:val="7885224DB9634E66A1DDF29AA7B9A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F01AC-E5C8-4E9E-923C-1DAB38907508}"/>
      </w:docPartPr>
      <w:docPartBody>
        <w:p w:rsidR="00DF19C1" w:rsidRDefault="00467C38">
          <w:pPr>
            <w:pStyle w:val="7885224DB9634E66A1DDF29AA7B9ABA5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0F"/>
    <w:rsid w:val="00467C38"/>
    <w:rsid w:val="00875C5A"/>
    <w:rsid w:val="00CF6F0F"/>
    <w:rsid w:val="00DF19C1"/>
    <w:rsid w:val="00E8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DFC4300034E6AA1E6A3C667272B51">
    <w:name w:val="078DFC4300034E6AA1E6A3C667272B51"/>
  </w:style>
  <w:style w:type="paragraph" w:customStyle="1" w:styleId="2FD6E7B36D3540B2AA76009D379BDA33">
    <w:name w:val="2FD6E7B36D3540B2AA76009D379BDA33"/>
  </w:style>
  <w:style w:type="paragraph" w:customStyle="1" w:styleId="CCE93E0890CB485F8EB2B385088A5847">
    <w:name w:val="CCE93E0890CB485F8EB2B385088A5847"/>
  </w:style>
  <w:style w:type="paragraph" w:customStyle="1" w:styleId="2DDC42B342AB4F0DAA95B9853F8501A0">
    <w:name w:val="2DDC42B342AB4F0DAA95B9853F8501A0"/>
  </w:style>
  <w:style w:type="paragraph" w:customStyle="1" w:styleId="CAC5F2D6178E4A7B9B892486036163C7">
    <w:name w:val="CAC5F2D6178E4A7B9B892486036163C7"/>
  </w:style>
  <w:style w:type="paragraph" w:customStyle="1" w:styleId="F68E60B0FA3444AB98CDB16973138515">
    <w:name w:val="F68E60B0FA3444AB98CDB16973138515"/>
  </w:style>
  <w:style w:type="paragraph" w:customStyle="1" w:styleId="CF955F1E22E741E28AF69A1FF436F6FC">
    <w:name w:val="CF955F1E22E741E28AF69A1FF436F6FC"/>
  </w:style>
  <w:style w:type="paragraph" w:customStyle="1" w:styleId="EB6AF0CDFBC7489186B2F64E9B3A07EE">
    <w:name w:val="EB6AF0CDFBC7489186B2F64E9B3A07EE"/>
  </w:style>
  <w:style w:type="paragraph" w:customStyle="1" w:styleId="C263BDC8D88B4D7BAFA48317A7D6BEEA">
    <w:name w:val="C263BDC8D88B4D7BAFA48317A7D6BEEA"/>
  </w:style>
  <w:style w:type="paragraph" w:customStyle="1" w:styleId="A8C4D79F7E2846508F2B88FB85B2B864">
    <w:name w:val="A8C4D79F7E2846508F2B88FB85B2B8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C96688CC6BD4C7BA013EFF681BA4BA8">
    <w:name w:val="3C96688CC6BD4C7BA013EFF681BA4BA8"/>
  </w:style>
  <w:style w:type="paragraph" w:customStyle="1" w:styleId="6BB5E5D431834CD7ABE61F7D0A033E59">
    <w:name w:val="6BB5E5D431834CD7ABE61F7D0A033E59"/>
  </w:style>
  <w:style w:type="paragraph" w:customStyle="1" w:styleId="30031AEE83EE496D98BDBF3F6E6FB70A">
    <w:name w:val="30031AEE83EE496D98BDBF3F6E6FB70A"/>
  </w:style>
  <w:style w:type="paragraph" w:customStyle="1" w:styleId="48E411DFE17B40E482416531CAA351C8">
    <w:name w:val="48E411DFE17B40E482416531CAA351C8"/>
  </w:style>
  <w:style w:type="paragraph" w:customStyle="1" w:styleId="21FA9DA71D3C49B09695CAF05E651DCA">
    <w:name w:val="21FA9DA71D3C49B09695CAF05E651DCA"/>
  </w:style>
  <w:style w:type="paragraph" w:customStyle="1" w:styleId="76BE183244F241B8B220E035777156F2">
    <w:name w:val="76BE183244F241B8B220E035777156F2"/>
  </w:style>
  <w:style w:type="paragraph" w:customStyle="1" w:styleId="D8C1C6B8FA7544719EA43B477C2379E3">
    <w:name w:val="D8C1C6B8FA7544719EA43B477C2379E3"/>
  </w:style>
  <w:style w:type="paragraph" w:customStyle="1" w:styleId="CC497EC0E53B44128A43ACD19648F16F">
    <w:name w:val="CC497EC0E53B44128A43ACD19648F16F"/>
  </w:style>
  <w:style w:type="paragraph" w:customStyle="1" w:styleId="CF7A746100E54B05B81A46F3C76FC921">
    <w:name w:val="CF7A746100E54B05B81A46F3C76FC921"/>
  </w:style>
  <w:style w:type="paragraph" w:customStyle="1" w:styleId="1D1FBDC2B14C400694EA2C4645A3EB4C">
    <w:name w:val="1D1FBDC2B14C400694EA2C4645A3EB4C"/>
  </w:style>
  <w:style w:type="paragraph" w:customStyle="1" w:styleId="D3FFEE3EA1634557A92B74B72557078E">
    <w:name w:val="D3FFEE3EA1634557A92B74B72557078E"/>
  </w:style>
  <w:style w:type="paragraph" w:customStyle="1" w:styleId="F0498B6DE265420189A6D2B42669DDED">
    <w:name w:val="F0498B6DE265420189A6D2B42669DDED"/>
  </w:style>
  <w:style w:type="paragraph" w:customStyle="1" w:styleId="36869BF01CE94F758E476217F6E2772B">
    <w:name w:val="36869BF01CE94F758E476217F6E2772B"/>
  </w:style>
  <w:style w:type="paragraph" w:customStyle="1" w:styleId="A2ADA01D623E40119740570E0FAB2F54">
    <w:name w:val="A2ADA01D623E40119740570E0FAB2F54"/>
  </w:style>
  <w:style w:type="paragraph" w:customStyle="1" w:styleId="7885224DB9634E66A1DDF29AA7B9ABA5">
    <w:name w:val="7885224DB9634E66A1DDF29AA7B9ABA5"/>
  </w:style>
  <w:style w:type="paragraph" w:customStyle="1" w:styleId="837F502D842045049CF2A7A50F27B400">
    <w:name w:val="837F502D842045049CF2A7A50F27B400"/>
  </w:style>
  <w:style w:type="paragraph" w:customStyle="1" w:styleId="BC6C5D6C6F4C4C8AB05757DABDCCF66F">
    <w:name w:val="BC6C5D6C6F4C4C8AB05757DABDCCF66F"/>
  </w:style>
  <w:style w:type="paragraph" w:customStyle="1" w:styleId="E5E8B7A27CE44790B34EF521B954AC5A">
    <w:name w:val="E5E8B7A27CE44790B34EF521B954AC5A"/>
  </w:style>
  <w:style w:type="paragraph" w:customStyle="1" w:styleId="65728758EC0F4A41804F3968D03A7989">
    <w:name w:val="65728758EC0F4A41804F3968D03A7989"/>
  </w:style>
  <w:style w:type="paragraph" w:customStyle="1" w:styleId="A6B0737EE5954A6E99F446E2CD824E87">
    <w:name w:val="A6B0737EE5954A6E99F446E2CD824E87"/>
  </w:style>
  <w:style w:type="paragraph" w:customStyle="1" w:styleId="64F4B6AA8A2248F890866BDFCE117B31">
    <w:name w:val="64F4B6AA8A2248F890866BDFCE117B31"/>
  </w:style>
  <w:style w:type="paragraph" w:customStyle="1" w:styleId="3DE05E81076C485BAD05B718C824527D">
    <w:name w:val="3DE05E81076C485BAD05B718C824527D"/>
  </w:style>
  <w:style w:type="paragraph" w:customStyle="1" w:styleId="C5773FBFFB264B3582207A791C1F591D">
    <w:name w:val="C5773FBFFB264B3582207A791C1F591D"/>
  </w:style>
  <w:style w:type="paragraph" w:customStyle="1" w:styleId="03BEA7211E8E4A59AFE9C1B7D21D1D0C">
    <w:name w:val="03BEA7211E8E4A59AFE9C1B7D21D1D0C"/>
  </w:style>
  <w:style w:type="paragraph" w:customStyle="1" w:styleId="9F9B7C48160042E5B03A651814029DCF">
    <w:name w:val="9F9B7C48160042E5B03A651814029DCF"/>
  </w:style>
  <w:style w:type="paragraph" w:customStyle="1" w:styleId="F9F6E9F7075C452E878171DC10EC9771">
    <w:name w:val="F9F6E9F7075C452E878171DC10EC9771"/>
  </w:style>
  <w:style w:type="paragraph" w:customStyle="1" w:styleId="E082E4AD34C540EEA4BE75E607B677A6">
    <w:name w:val="E082E4AD34C540EEA4BE75E607B677A6"/>
  </w:style>
  <w:style w:type="paragraph" w:customStyle="1" w:styleId="0A94594D6AA04951BC2D499DA141C79C">
    <w:name w:val="0A94594D6AA04951BC2D499DA141C79C"/>
  </w:style>
  <w:style w:type="paragraph" w:customStyle="1" w:styleId="D05EB16393E54C72BDFF36E1822C49B8">
    <w:name w:val="D05EB16393E54C72BDFF36E1822C49B8"/>
  </w:style>
  <w:style w:type="paragraph" w:customStyle="1" w:styleId="2CB7210CFB964360B28156FD462450DB">
    <w:name w:val="2CB7210CFB964360B28156FD462450D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2C0392CEB574BB29B10D65AFCA614C8">
    <w:name w:val="62C0392CEB574BB29B10D65AFCA614C8"/>
  </w:style>
  <w:style w:type="paragraph" w:customStyle="1" w:styleId="17802EDBC3814A80930DE660FE3F4847">
    <w:name w:val="17802EDBC3814A80930DE660FE3F4847"/>
    <w:rsid w:val="00CF6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{91F01A82-A1FD-4C17-94F9-0BE4FDD962D0}tf00546271_win32.dotx</Template>
  <TotalTime>0</TotalTime>
  <Pages>1</Pages>
  <Words>135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2020-07-24T11:39:00Z</dcterms:created>
  <dcterms:modified xsi:type="dcterms:W3CDTF">2020-07-24T14:25:00Z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