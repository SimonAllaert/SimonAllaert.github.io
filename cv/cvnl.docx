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7E6440" w14:paraId="15AF184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88C7655" w14:textId="77777777" w:rsidR="001B2ABD" w:rsidRPr="007E6440" w:rsidRDefault="001B2ABD" w:rsidP="001B2ABD">
            <w:pPr>
              <w:tabs>
                <w:tab w:val="left" w:pos="990"/>
              </w:tabs>
              <w:jc w:val="center"/>
              <w:rPr>
                <w:lang w:val="nl-BE"/>
              </w:rPr>
            </w:pPr>
            <w:r w:rsidRPr="007E6440">
              <w:rPr>
                <w:noProof/>
                <w:lang w:val="nl-BE"/>
              </w:rPr>
              <mc:AlternateContent>
                <mc:Choice Requires="wps">
                  <w:drawing>
                    <wp:inline distT="0" distB="0" distL="0" distR="0" wp14:anchorId="0605A103" wp14:editId="169CD67B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t="-1128" b="-1128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1798BC0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htcD0iaHR0&#10;cDovL25zLmFkb2JlLmNvbS94YXAvMS4wLyI+PHhtcDpDcmVhdG9yVG9vbD5XaW5kb3dzIFBob3Rv&#10;IEVkaXRvciAxMC4wLjEwMDExLjE2Mzg0PC94bXA6Q3JlYXRvclRvb2w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PD94cGFja2V0IGVuZD0ndyc/Pv/bAEMAAwICAwICAwMDAwQDAwQFCAUFBAQFCgcHBggMCgwM&#10;CwoLCw0OEhANDhEOCwsQFhARExQVFRUMDxcYFhQYEhQVFP/bAEMBAwQEBQQFCQUFCRQNCw0UFBQU&#10;FBQUFBQUFBQUFBQUFBQUFBQUFBQUFBQUFBQUFBQUFBQUFBQUFBQUFBQUFBQUFP/AABEICycK6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FA47698" w14:textId="77777777" w:rsidR="001B2ABD" w:rsidRPr="007E6440" w:rsidRDefault="001B2ABD" w:rsidP="000C45FF">
            <w:pPr>
              <w:tabs>
                <w:tab w:val="left" w:pos="990"/>
              </w:tabs>
              <w:rPr>
                <w:lang w:val="nl-BE"/>
              </w:rPr>
            </w:pPr>
          </w:p>
        </w:tc>
        <w:tc>
          <w:tcPr>
            <w:tcW w:w="6470" w:type="dxa"/>
            <w:vAlign w:val="bottom"/>
          </w:tcPr>
          <w:p w14:paraId="03666549" w14:textId="19EAD58F" w:rsidR="001B2ABD" w:rsidRPr="007E6440" w:rsidRDefault="007E2D4B" w:rsidP="001B2ABD">
            <w:pPr>
              <w:pStyle w:val="Title"/>
              <w:rPr>
                <w:lang w:val="nl-BE"/>
              </w:rPr>
            </w:pPr>
            <w:r w:rsidRPr="007E6440">
              <w:rPr>
                <w:lang w:val="nl-BE"/>
              </w:rPr>
              <w:t>Simon Allaert</w:t>
            </w:r>
          </w:p>
          <w:p w14:paraId="0A48609D" w14:textId="16370272" w:rsidR="001B2ABD" w:rsidRPr="007E6440" w:rsidRDefault="001B2ABD" w:rsidP="001B2ABD">
            <w:pPr>
              <w:pStyle w:val="Subtitle"/>
              <w:rPr>
                <w:lang w:val="nl-BE"/>
              </w:rPr>
            </w:pPr>
          </w:p>
        </w:tc>
      </w:tr>
      <w:tr w:rsidR="001B2ABD" w:rsidRPr="007E6440" w14:paraId="3E9880DC" w14:textId="77777777" w:rsidTr="001B2ABD">
        <w:tc>
          <w:tcPr>
            <w:tcW w:w="3600" w:type="dxa"/>
          </w:tcPr>
          <w:sdt>
            <w:sdtPr>
              <w:rPr>
                <w:lang w:val="nl-BE"/>
              </w:rPr>
              <w:id w:val="-1954003311"/>
              <w:placeholder>
                <w:docPart w:val="CAC5F2D6178E4A7B9B892486036163C7"/>
              </w:placeholder>
              <w:temporary/>
              <w:showingPlcHdr/>
              <w15:appearance w15:val="hidden"/>
            </w:sdtPr>
            <w:sdtEndPr/>
            <w:sdtContent>
              <w:p w14:paraId="5063DA9B" w14:textId="77777777" w:rsidR="00036450" w:rsidRPr="009D474D" w:rsidRDefault="00CB0055" w:rsidP="00CB0055">
                <w:pPr>
                  <w:pStyle w:val="Heading3"/>
                </w:pPr>
                <w:r w:rsidRPr="009D474D">
                  <w:t>Contact</w:t>
                </w:r>
              </w:p>
            </w:sdtContent>
          </w:sdt>
          <w:p w14:paraId="21C65AD4" w14:textId="74555E40" w:rsidR="004D3011" w:rsidRPr="009D474D" w:rsidRDefault="007E6440" w:rsidP="004D3011">
            <w:r w:rsidRPr="009D474D">
              <w:t>GSM:</w:t>
            </w:r>
          </w:p>
          <w:p w14:paraId="51974DC8" w14:textId="5BE82917" w:rsidR="004D3011" w:rsidRPr="009D474D" w:rsidRDefault="007E2D4B" w:rsidP="004D3011">
            <w:r w:rsidRPr="009D474D">
              <w:t>+32 491 24 77 93</w:t>
            </w:r>
          </w:p>
          <w:p w14:paraId="348FD889" w14:textId="77777777" w:rsidR="004D3011" w:rsidRPr="009D474D" w:rsidRDefault="004D3011" w:rsidP="004D3011"/>
          <w:sdt>
            <w:sdtPr>
              <w:rPr>
                <w:lang w:val="nl-BE"/>
              </w:rPr>
              <w:id w:val="67859272"/>
              <w:placeholder>
                <w:docPart w:val="EB6AF0CDFBC7489186B2F64E9B3A07EE"/>
              </w:placeholder>
              <w:temporary/>
              <w:showingPlcHdr/>
              <w15:appearance w15:val="hidden"/>
            </w:sdtPr>
            <w:sdtEndPr/>
            <w:sdtContent>
              <w:p w14:paraId="0D72C24F" w14:textId="77777777" w:rsidR="004D3011" w:rsidRPr="009D474D" w:rsidRDefault="004D3011" w:rsidP="004D3011">
                <w:r w:rsidRPr="009D474D">
                  <w:t>WEBSITE:</w:t>
                </w:r>
              </w:p>
            </w:sdtContent>
          </w:sdt>
          <w:p w14:paraId="06950F91" w14:textId="234ADE2D" w:rsidR="004D3011" w:rsidRPr="009D474D" w:rsidRDefault="00BC608C" w:rsidP="004D3011">
            <w:hyperlink r:id="rId11" w:history="1">
              <w:r w:rsidR="007E2D4B" w:rsidRPr="00026957">
                <w:rPr>
                  <w:rStyle w:val="Hyperlink"/>
                </w:rPr>
                <w:t>simonallaert.github.io</w:t>
              </w:r>
            </w:hyperlink>
          </w:p>
          <w:p w14:paraId="1F82F05D" w14:textId="77777777" w:rsidR="004D3011" w:rsidRPr="009D474D" w:rsidRDefault="004D3011" w:rsidP="004D3011"/>
          <w:sdt>
            <w:sdtPr>
              <w:rPr>
                <w:lang w:val="nl-BE"/>
              </w:rPr>
              <w:id w:val="-240260293"/>
              <w:placeholder>
                <w:docPart w:val="A8C4D79F7E2846508F2B88FB85B2B864"/>
              </w:placeholder>
              <w:temporary/>
              <w:showingPlcHdr/>
              <w15:appearance w15:val="hidden"/>
            </w:sdtPr>
            <w:sdtEndPr/>
            <w:sdtContent>
              <w:p w14:paraId="7D4BEC95" w14:textId="77777777" w:rsidR="004D3011" w:rsidRPr="009D474D" w:rsidRDefault="004D3011" w:rsidP="004D3011">
                <w:r w:rsidRPr="009D474D">
                  <w:t>EMAIL:</w:t>
                </w:r>
              </w:p>
            </w:sdtContent>
          </w:sdt>
          <w:p w14:paraId="64C0174C" w14:textId="1E9B5CD7" w:rsidR="00036450" w:rsidRPr="009D474D" w:rsidRDefault="00BC608C" w:rsidP="004D3011">
            <w:hyperlink r:id="rId12" w:history="1">
              <w:r w:rsidR="00331C0D" w:rsidRPr="009D474D">
                <w:rPr>
                  <w:rStyle w:val="Hyperlink"/>
                </w:rPr>
                <w:t>simonallaert@gmail.com</w:t>
              </w:r>
            </w:hyperlink>
          </w:p>
          <w:p w14:paraId="5E3026C1" w14:textId="4E9FF67C" w:rsidR="00331C0D" w:rsidRPr="009D474D" w:rsidRDefault="00331C0D" w:rsidP="004D3011"/>
          <w:p w14:paraId="42D6B5CE" w14:textId="550B0AB5" w:rsidR="00331C0D" w:rsidRPr="009D474D" w:rsidRDefault="00331C0D" w:rsidP="004D3011">
            <w:r w:rsidRPr="009D474D">
              <w:t>LINKEDIN</w:t>
            </w:r>
            <w:r w:rsidR="001F6409" w:rsidRPr="009D474D">
              <w:t>:</w:t>
            </w:r>
          </w:p>
          <w:p w14:paraId="66E4B329" w14:textId="5105A9C3" w:rsidR="004D3011" w:rsidRPr="009D474D" w:rsidRDefault="00BC608C" w:rsidP="004D3011">
            <w:hyperlink r:id="rId13" w:history="1">
              <w:r w:rsidR="001F6409" w:rsidRPr="009D474D">
                <w:rPr>
                  <w:rStyle w:val="Hyperlink"/>
                </w:rPr>
                <w:t>www.linkedin.com/in/simon-allaert-853ab417b</w:t>
              </w:r>
            </w:hyperlink>
          </w:p>
          <w:p w14:paraId="5DF32B8F" w14:textId="77777777" w:rsidR="001F6409" w:rsidRPr="009D474D" w:rsidRDefault="001F6409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</w:p>
          <w:p w14:paraId="2D119C0C" w14:textId="7952171B" w:rsidR="007E6440" w:rsidRPr="007E6440" w:rsidRDefault="009D474D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  <w:lang w:val="nl-BE"/>
              </w:rPr>
            </w:pP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  <w:lang w:val="nl-BE"/>
              </w:rPr>
              <w:t>Talen</w:t>
            </w:r>
          </w:p>
          <w:p w14:paraId="4A6DE3BE" w14:textId="43366097" w:rsidR="007E6440" w:rsidRDefault="007E6440" w:rsidP="004D3011">
            <w:pPr>
              <w:rPr>
                <w:lang w:val="nl-BE"/>
              </w:rPr>
            </w:pPr>
            <w:r>
              <w:rPr>
                <w:lang w:val="nl-BE"/>
              </w:rPr>
              <w:t>Nederlands</w:t>
            </w:r>
          </w:p>
          <w:p w14:paraId="18244891" w14:textId="3C167BBE" w:rsidR="007E6440" w:rsidRDefault="007E6440" w:rsidP="004D3011">
            <w:pPr>
              <w:rPr>
                <w:lang w:val="nl-BE"/>
              </w:rPr>
            </w:pPr>
            <w:r>
              <w:rPr>
                <w:lang w:val="nl-BE"/>
              </w:rPr>
              <w:t>Engels</w:t>
            </w:r>
          </w:p>
          <w:p w14:paraId="4595FC65" w14:textId="7FE47735" w:rsidR="004C5BAD" w:rsidRDefault="004C5BAD" w:rsidP="004D3011">
            <w:pPr>
              <w:rPr>
                <w:lang w:val="nl-BE"/>
              </w:rPr>
            </w:pPr>
            <w:r>
              <w:rPr>
                <w:lang w:val="nl-BE"/>
              </w:rPr>
              <w:t>Frans (basis)</w:t>
            </w:r>
          </w:p>
          <w:p w14:paraId="577EC34B" w14:textId="0731F9D9" w:rsidR="007E6440" w:rsidRDefault="007E6440" w:rsidP="004D3011">
            <w:pPr>
              <w:rPr>
                <w:lang w:val="nl-BE"/>
              </w:rPr>
            </w:pPr>
          </w:p>
          <w:p w14:paraId="234AA777" w14:textId="4F1B1182" w:rsidR="009D474D" w:rsidRDefault="009D474D" w:rsidP="004D3011">
            <w:pPr>
              <w:rPr>
                <w:lang w:val="nl-BE"/>
              </w:rPr>
            </w:pPr>
            <w:r w:rsidRPr="009D474D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  <w:lang w:val="nl-BE"/>
              </w:rPr>
              <w:t>Vaardigheden</w:t>
            </w:r>
          </w:p>
          <w:p w14:paraId="1D984895" w14:textId="22D46D32" w:rsidR="001F6409" w:rsidRPr="007E6440" w:rsidRDefault="001F6409" w:rsidP="004D3011">
            <w:pPr>
              <w:rPr>
                <w:lang w:val="nl-BE"/>
              </w:rPr>
            </w:pPr>
            <w:r w:rsidRPr="007E6440">
              <w:rPr>
                <w:lang w:val="nl-BE"/>
              </w:rPr>
              <w:t>Java</w:t>
            </w:r>
          </w:p>
          <w:p w14:paraId="68117B2E" w14:textId="77777777" w:rsidR="001F6409" w:rsidRPr="007E6440" w:rsidRDefault="001F6409" w:rsidP="004D3011">
            <w:pPr>
              <w:rPr>
                <w:lang w:val="nl-BE"/>
              </w:rPr>
            </w:pPr>
            <w:r w:rsidRPr="007E6440">
              <w:rPr>
                <w:lang w:val="nl-BE"/>
              </w:rPr>
              <w:t>Python</w:t>
            </w:r>
          </w:p>
          <w:p w14:paraId="61E5A0EE" w14:textId="77777777" w:rsidR="001F6409" w:rsidRPr="004C5BAD" w:rsidRDefault="001F6409" w:rsidP="004D3011">
            <w:pPr>
              <w:rPr>
                <w:lang w:val="nl-BE"/>
              </w:rPr>
            </w:pPr>
            <w:r w:rsidRPr="004C5BAD">
              <w:rPr>
                <w:lang w:val="nl-BE"/>
              </w:rPr>
              <w:t>Javascript</w:t>
            </w:r>
          </w:p>
          <w:p w14:paraId="348B9259" w14:textId="77777777" w:rsidR="001F6409" w:rsidRPr="004C5BAD" w:rsidRDefault="001F6409" w:rsidP="004D3011">
            <w:pPr>
              <w:rPr>
                <w:lang w:val="nl-BE"/>
              </w:rPr>
            </w:pPr>
            <w:r w:rsidRPr="004C5BAD">
              <w:rPr>
                <w:lang w:val="nl-BE"/>
              </w:rPr>
              <w:t>HTML</w:t>
            </w:r>
          </w:p>
          <w:p w14:paraId="09F75B51" w14:textId="77777777" w:rsidR="001F6409" w:rsidRPr="004C5BAD" w:rsidRDefault="001F6409" w:rsidP="004D3011">
            <w:pPr>
              <w:rPr>
                <w:lang w:val="nl-BE"/>
              </w:rPr>
            </w:pPr>
            <w:r w:rsidRPr="004C5BAD">
              <w:rPr>
                <w:lang w:val="nl-BE"/>
              </w:rPr>
              <w:t>CSS</w:t>
            </w:r>
          </w:p>
          <w:p w14:paraId="322EF74E" w14:textId="77777777" w:rsidR="001F6409" w:rsidRPr="004C5BAD" w:rsidRDefault="001F6409" w:rsidP="004D3011">
            <w:pPr>
              <w:rPr>
                <w:lang w:val="nl-BE"/>
              </w:rPr>
            </w:pPr>
            <w:r w:rsidRPr="004C5BAD">
              <w:rPr>
                <w:lang w:val="nl-BE"/>
              </w:rPr>
              <w:t>SQL</w:t>
            </w:r>
          </w:p>
          <w:p w14:paraId="71E8B5B5" w14:textId="77777777" w:rsidR="001F6409" w:rsidRPr="004C5BAD" w:rsidRDefault="001F6409" w:rsidP="004D3011">
            <w:pPr>
              <w:rPr>
                <w:lang w:val="nl-BE"/>
              </w:rPr>
            </w:pPr>
          </w:p>
          <w:p w14:paraId="697015B6" w14:textId="77777777" w:rsidR="001F6409" w:rsidRPr="004C5BAD" w:rsidRDefault="001F6409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  <w:lang w:val="nl-BE"/>
              </w:rPr>
            </w:pPr>
            <w:r w:rsidRPr="004C5BAD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  <w:lang w:val="nl-BE"/>
              </w:rPr>
              <w:t>Hobby’s</w:t>
            </w:r>
          </w:p>
          <w:p w14:paraId="7848F5A0" w14:textId="510A9E68" w:rsidR="001F6409" w:rsidRPr="004C5BAD" w:rsidRDefault="007E6440" w:rsidP="004D3011">
            <w:pPr>
              <w:rPr>
                <w:lang w:val="nl-BE"/>
              </w:rPr>
            </w:pPr>
            <w:r w:rsidRPr="004C5BAD">
              <w:rPr>
                <w:lang w:val="nl-BE"/>
              </w:rPr>
              <w:t>Hobby</w:t>
            </w:r>
            <w:r w:rsidR="001F6409" w:rsidRPr="004C5BAD">
              <w:rPr>
                <w:lang w:val="nl-BE"/>
              </w:rPr>
              <w:t xml:space="preserve"> </w:t>
            </w:r>
            <w:r w:rsidR="00026957" w:rsidRPr="004C5BAD">
              <w:rPr>
                <w:lang w:val="nl-BE"/>
              </w:rPr>
              <w:t>programma’s schrijven</w:t>
            </w:r>
          </w:p>
          <w:p w14:paraId="2B15CDFF" w14:textId="4C245FBD" w:rsidR="001F6409" w:rsidRPr="007E6440" w:rsidRDefault="001F6409" w:rsidP="004D3011">
            <w:pPr>
              <w:rPr>
                <w:lang w:val="nl-BE"/>
              </w:rPr>
            </w:pPr>
            <w:r w:rsidRPr="007E6440">
              <w:rPr>
                <w:lang w:val="nl-BE"/>
              </w:rPr>
              <w:t>G</w:t>
            </w:r>
            <w:r w:rsidR="007E6440">
              <w:rPr>
                <w:lang w:val="nl-BE"/>
              </w:rPr>
              <w:t>itaar</w:t>
            </w:r>
          </w:p>
        </w:tc>
        <w:tc>
          <w:tcPr>
            <w:tcW w:w="720" w:type="dxa"/>
          </w:tcPr>
          <w:p w14:paraId="7E8C7EE8" w14:textId="77777777" w:rsidR="001B2ABD" w:rsidRPr="007E6440" w:rsidRDefault="001B2ABD" w:rsidP="000C45FF">
            <w:pPr>
              <w:tabs>
                <w:tab w:val="left" w:pos="990"/>
              </w:tabs>
              <w:rPr>
                <w:lang w:val="nl-BE"/>
              </w:rPr>
            </w:pPr>
          </w:p>
        </w:tc>
        <w:tc>
          <w:tcPr>
            <w:tcW w:w="6470" w:type="dxa"/>
          </w:tcPr>
          <w:p w14:paraId="6EED9139" w14:textId="118C7315" w:rsidR="001B2ABD" w:rsidRPr="007E6440" w:rsidRDefault="007E6440" w:rsidP="00036450">
            <w:pPr>
              <w:pStyle w:val="Heading2"/>
              <w:rPr>
                <w:lang w:val="nl-BE"/>
              </w:rPr>
            </w:pPr>
            <w:r w:rsidRPr="007E6440">
              <w:rPr>
                <w:lang w:val="nl-BE"/>
              </w:rPr>
              <w:t>Opleiding</w:t>
            </w:r>
          </w:p>
          <w:p w14:paraId="2AE93D28" w14:textId="7B1FD2FE" w:rsidR="00036450" w:rsidRDefault="007E6440" w:rsidP="00B359E4">
            <w:pPr>
              <w:pStyle w:val="Heading4"/>
              <w:rPr>
                <w:lang w:val="nl-BE"/>
              </w:rPr>
            </w:pPr>
            <w:r w:rsidRPr="007E6440">
              <w:rPr>
                <w:lang w:val="nl-BE"/>
              </w:rPr>
              <w:t>Toegepaste Informatica</w:t>
            </w:r>
          </w:p>
          <w:p w14:paraId="0EEE5C34" w14:textId="11E93EAF" w:rsidR="004C5BAD" w:rsidRPr="004C5BAD" w:rsidRDefault="004C5BAD" w:rsidP="004C5BAD">
            <w:pPr>
              <w:rPr>
                <w:lang w:val="nl-BE"/>
              </w:rPr>
            </w:pPr>
            <w:r>
              <w:rPr>
                <w:lang w:val="nl-BE"/>
              </w:rPr>
              <w:t>Diploma behaald in juni 2020</w:t>
            </w:r>
          </w:p>
          <w:p w14:paraId="21F69437" w14:textId="3A0A4550" w:rsidR="00331C0D" w:rsidRPr="007E6440" w:rsidRDefault="00331C0D" w:rsidP="00331C0D">
            <w:pPr>
              <w:pStyle w:val="Date"/>
              <w:rPr>
                <w:lang w:val="nl-BE"/>
              </w:rPr>
            </w:pPr>
            <w:r w:rsidRPr="007E6440">
              <w:rPr>
                <w:lang w:val="nl-BE"/>
              </w:rPr>
              <w:t>2017</w:t>
            </w:r>
            <w:r w:rsidR="00036450" w:rsidRPr="007E6440">
              <w:rPr>
                <w:lang w:val="nl-BE"/>
              </w:rPr>
              <w:t xml:space="preserve"> </w:t>
            </w:r>
            <w:r w:rsidR="001F6409" w:rsidRPr="007E6440">
              <w:rPr>
                <w:lang w:val="nl-BE"/>
              </w:rPr>
              <w:t>-</w:t>
            </w:r>
            <w:r w:rsidR="00036450" w:rsidRPr="007E6440">
              <w:rPr>
                <w:lang w:val="nl-BE"/>
              </w:rPr>
              <w:t xml:space="preserve"> </w:t>
            </w:r>
            <w:r w:rsidRPr="007E6440">
              <w:rPr>
                <w:lang w:val="nl-BE"/>
              </w:rPr>
              <w:t>2020</w:t>
            </w:r>
          </w:p>
          <w:p w14:paraId="3711CE5A" w14:textId="0E61B28A" w:rsidR="001F6409" w:rsidRPr="007E6440" w:rsidRDefault="001F6409" w:rsidP="001F6409">
            <w:pPr>
              <w:rPr>
                <w:lang w:val="nl-BE"/>
              </w:rPr>
            </w:pPr>
            <w:r w:rsidRPr="007E6440">
              <w:rPr>
                <w:lang w:val="nl-BE"/>
              </w:rPr>
              <w:t>UCLL</w:t>
            </w:r>
          </w:p>
          <w:p w14:paraId="3698B33C" w14:textId="77777777" w:rsidR="00036450" w:rsidRPr="007E6440" w:rsidRDefault="00036450" w:rsidP="00036450">
            <w:pPr>
              <w:rPr>
                <w:lang w:val="nl-BE"/>
              </w:rPr>
            </w:pPr>
          </w:p>
          <w:p w14:paraId="1B20E6F5" w14:textId="64CF324D" w:rsidR="00036450" w:rsidRPr="007E6440" w:rsidRDefault="007E6440" w:rsidP="00B359E4">
            <w:pPr>
              <w:pStyle w:val="Heading4"/>
              <w:rPr>
                <w:lang w:val="nl-BE"/>
              </w:rPr>
            </w:pPr>
            <w:r>
              <w:rPr>
                <w:lang w:val="nl-BE"/>
              </w:rPr>
              <w:t>Ingenieurswetenschappen</w:t>
            </w:r>
          </w:p>
          <w:p w14:paraId="5848F688" w14:textId="39F8F7A2" w:rsidR="00036450" w:rsidRPr="007E6440" w:rsidRDefault="00331C0D" w:rsidP="00B359E4">
            <w:pPr>
              <w:pStyle w:val="Date"/>
              <w:rPr>
                <w:lang w:val="nl-BE"/>
              </w:rPr>
            </w:pPr>
            <w:r w:rsidRPr="007E6440">
              <w:rPr>
                <w:lang w:val="nl-BE"/>
              </w:rPr>
              <w:t>2016</w:t>
            </w:r>
            <w:r w:rsidR="00036450" w:rsidRPr="007E6440">
              <w:rPr>
                <w:lang w:val="nl-BE"/>
              </w:rPr>
              <w:t xml:space="preserve"> - </w:t>
            </w:r>
            <w:r w:rsidRPr="007E6440">
              <w:rPr>
                <w:lang w:val="nl-BE"/>
              </w:rPr>
              <w:t>2017</w:t>
            </w:r>
          </w:p>
          <w:p w14:paraId="02269BB9" w14:textId="263CB234" w:rsidR="00036450" w:rsidRPr="007E6440" w:rsidRDefault="00331C0D" w:rsidP="00036450">
            <w:pPr>
              <w:rPr>
                <w:lang w:val="nl-BE"/>
              </w:rPr>
            </w:pPr>
            <w:r w:rsidRPr="007E6440">
              <w:rPr>
                <w:lang w:val="nl-BE"/>
              </w:rPr>
              <w:t>KU Leuven</w:t>
            </w:r>
          </w:p>
          <w:p w14:paraId="018D3974" w14:textId="42E9EF2B" w:rsidR="00331C0D" w:rsidRPr="007E6440" w:rsidRDefault="00331C0D" w:rsidP="00036450">
            <w:pPr>
              <w:rPr>
                <w:lang w:val="nl-BE"/>
              </w:rPr>
            </w:pPr>
          </w:p>
          <w:p w14:paraId="238921C2" w14:textId="237D8183" w:rsidR="00331C0D" w:rsidRPr="007E6440" w:rsidRDefault="007E6440" w:rsidP="00036450">
            <w:pPr>
              <w:rPr>
                <w:b/>
                <w:lang w:val="nl-BE"/>
              </w:rPr>
            </w:pPr>
            <w:r>
              <w:rPr>
                <w:b/>
                <w:lang w:val="nl-BE"/>
              </w:rPr>
              <w:t>Wetenschappen - Wiskunde</w:t>
            </w:r>
          </w:p>
          <w:p w14:paraId="09DE1AA6" w14:textId="700CD0C3" w:rsidR="00331C0D" w:rsidRPr="007E6440" w:rsidRDefault="00331C0D" w:rsidP="00036450">
            <w:pPr>
              <w:rPr>
                <w:lang w:val="nl-BE"/>
              </w:rPr>
            </w:pPr>
            <w:r w:rsidRPr="007E6440">
              <w:rPr>
                <w:lang w:val="nl-BE"/>
              </w:rPr>
              <w:t>2010</w:t>
            </w:r>
            <w:r w:rsidR="001F6409" w:rsidRPr="007E6440">
              <w:rPr>
                <w:lang w:val="nl-BE"/>
              </w:rPr>
              <w:t xml:space="preserve"> - </w:t>
            </w:r>
            <w:r w:rsidRPr="007E6440">
              <w:rPr>
                <w:lang w:val="nl-BE"/>
              </w:rPr>
              <w:t>2016</w:t>
            </w:r>
          </w:p>
          <w:p w14:paraId="6BE75A3F" w14:textId="22B61C8A" w:rsidR="00331C0D" w:rsidRPr="007E6440" w:rsidRDefault="00331C0D" w:rsidP="00036450">
            <w:pPr>
              <w:rPr>
                <w:lang w:val="nl-BE"/>
              </w:rPr>
            </w:pPr>
            <w:r w:rsidRPr="007E6440">
              <w:rPr>
                <w:lang w:val="nl-BE"/>
              </w:rPr>
              <w:t>Sint-Pieterscollege Leuven</w:t>
            </w:r>
          </w:p>
          <w:p w14:paraId="3F7195B3" w14:textId="77777777" w:rsidR="001F6409" w:rsidRPr="007E6440" w:rsidRDefault="001F6409" w:rsidP="00036450">
            <w:pPr>
              <w:rPr>
                <w:lang w:val="nl-BE"/>
              </w:rPr>
            </w:pPr>
          </w:p>
          <w:p w14:paraId="1E30B34B" w14:textId="3E53485F" w:rsidR="00036450" w:rsidRPr="007E6440" w:rsidRDefault="007E6440" w:rsidP="00036450">
            <w:pPr>
              <w:pStyle w:val="Heading2"/>
              <w:rPr>
                <w:lang w:val="nl-BE"/>
              </w:rPr>
            </w:pPr>
            <w:r>
              <w:rPr>
                <w:lang w:val="nl-BE"/>
              </w:rPr>
              <w:t>Werkervaring</w:t>
            </w:r>
          </w:p>
          <w:p w14:paraId="4D5B08BB" w14:textId="3A83FB88" w:rsidR="00036450" w:rsidRPr="007E6440" w:rsidRDefault="001F6409" w:rsidP="00B359E4">
            <w:pPr>
              <w:pStyle w:val="Heading4"/>
              <w:rPr>
                <w:bCs/>
                <w:lang w:val="nl-BE"/>
              </w:rPr>
            </w:pPr>
            <w:r w:rsidRPr="007E6440">
              <w:rPr>
                <w:lang w:val="nl-BE"/>
              </w:rPr>
              <w:t>Wheelhouse</w:t>
            </w:r>
            <w:r w:rsidR="00331C0D" w:rsidRPr="007E6440">
              <w:rPr>
                <w:lang w:val="nl-BE"/>
              </w:rPr>
              <w:t xml:space="preserve"> -</w:t>
            </w:r>
            <w:r w:rsidR="00036450" w:rsidRPr="007E6440">
              <w:rPr>
                <w:lang w:val="nl-BE"/>
              </w:rPr>
              <w:t xml:space="preserve">  </w:t>
            </w:r>
            <w:r w:rsidR="007E6440">
              <w:rPr>
                <w:lang w:val="nl-BE"/>
              </w:rPr>
              <w:t>D</w:t>
            </w:r>
            <w:r w:rsidRPr="007E6440">
              <w:rPr>
                <w:lang w:val="nl-BE"/>
              </w:rPr>
              <w:t>eveloper</w:t>
            </w:r>
            <w:r w:rsidR="007E6440">
              <w:rPr>
                <w:lang w:val="nl-BE"/>
              </w:rPr>
              <w:t xml:space="preserve"> (stage)</w:t>
            </w:r>
          </w:p>
          <w:p w14:paraId="386ADF87" w14:textId="0B74AD17" w:rsidR="00036450" w:rsidRPr="007E6440" w:rsidRDefault="007E6440" w:rsidP="00B359E4">
            <w:pPr>
              <w:pStyle w:val="Date"/>
              <w:rPr>
                <w:lang w:val="nl-BE"/>
              </w:rPr>
            </w:pPr>
            <w:r>
              <w:rPr>
                <w:lang w:val="nl-BE"/>
              </w:rPr>
              <w:t>maart</w:t>
            </w:r>
            <w:r w:rsidR="001F6409" w:rsidRPr="007E6440">
              <w:rPr>
                <w:lang w:val="nl-BE"/>
              </w:rPr>
              <w:t xml:space="preserve"> 2020 </w:t>
            </w:r>
            <w:r w:rsidR="00036450" w:rsidRPr="007E6440">
              <w:rPr>
                <w:lang w:val="nl-BE"/>
              </w:rPr>
              <w:t>–</w:t>
            </w:r>
            <w:r w:rsidR="001F6409" w:rsidRPr="007E6440">
              <w:rPr>
                <w:lang w:val="nl-BE"/>
              </w:rPr>
              <w:t xml:space="preserve"> </w:t>
            </w:r>
            <w:r>
              <w:rPr>
                <w:lang w:val="nl-BE"/>
              </w:rPr>
              <w:t>juni</w:t>
            </w:r>
            <w:r w:rsidR="001F6409" w:rsidRPr="007E6440">
              <w:rPr>
                <w:lang w:val="nl-BE"/>
              </w:rPr>
              <w:t xml:space="preserve"> 2020</w:t>
            </w:r>
          </w:p>
          <w:p w14:paraId="770DFF9A" w14:textId="532E93A2" w:rsidR="00036450" w:rsidRPr="007E6440" w:rsidRDefault="007E6440" w:rsidP="00036450">
            <w:pPr>
              <w:rPr>
                <w:lang w:val="nl-BE"/>
              </w:rPr>
            </w:pPr>
            <w:r>
              <w:rPr>
                <w:lang w:val="nl-BE"/>
              </w:rPr>
              <w:t>Een project maken om micro frontends te onderzoeken</w:t>
            </w:r>
          </w:p>
          <w:p w14:paraId="6F13B4AC" w14:textId="77777777" w:rsidR="004D3011" w:rsidRPr="007E6440" w:rsidRDefault="004D3011" w:rsidP="00036450">
            <w:pPr>
              <w:rPr>
                <w:lang w:val="nl-BE"/>
              </w:rPr>
            </w:pPr>
          </w:p>
          <w:p w14:paraId="59D7E2AF" w14:textId="0A631031" w:rsidR="00331C0D" w:rsidRPr="007E6440" w:rsidRDefault="00331C0D" w:rsidP="00331C0D">
            <w:pPr>
              <w:pStyle w:val="Heading4"/>
              <w:rPr>
                <w:bCs/>
                <w:lang w:val="nl-BE"/>
              </w:rPr>
            </w:pPr>
            <w:r w:rsidRPr="007E6440">
              <w:rPr>
                <w:lang w:val="nl-BE"/>
              </w:rPr>
              <w:t>Brasserie St. Jean -  Server/Barman (student</w:t>
            </w:r>
            <w:r w:rsidR="007E6440">
              <w:rPr>
                <w:lang w:val="nl-BE"/>
              </w:rPr>
              <w:t>en</w:t>
            </w:r>
            <w:r w:rsidRPr="007E6440">
              <w:rPr>
                <w:lang w:val="nl-BE"/>
              </w:rPr>
              <w:t>job)</w:t>
            </w:r>
          </w:p>
          <w:p w14:paraId="46D28122" w14:textId="626A8FF3" w:rsidR="004D3011" w:rsidRPr="007E6440" w:rsidRDefault="007E6440" w:rsidP="00B359E4">
            <w:pPr>
              <w:pStyle w:val="Date"/>
              <w:rPr>
                <w:lang w:val="nl-BE"/>
              </w:rPr>
            </w:pPr>
            <w:r>
              <w:rPr>
                <w:lang w:val="nl-BE"/>
              </w:rPr>
              <w:t>juli</w:t>
            </w:r>
            <w:r w:rsidR="00331C0D" w:rsidRPr="007E6440">
              <w:rPr>
                <w:lang w:val="nl-BE"/>
              </w:rPr>
              <w:t xml:space="preserve"> 2018</w:t>
            </w:r>
          </w:p>
          <w:p w14:paraId="469D6647" w14:textId="71EF87F1" w:rsidR="004D3011" w:rsidRPr="007E6440" w:rsidRDefault="007E6440" w:rsidP="004D3011">
            <w:pPr>
              <w:rPr>
                <w:lang w:val="nl-BE"/>
              </w:rPr>
            </w:pPr>
            <w:r>
              <w:rPr>
                <w:lang w:val="nl-BE"/>
              </w:rPr>
              <w:t>Drank/eten opdienen</w:t>
            </w:r>
          </w:p>
          <w:p w14:paraId="1F697DFF" w14:textId="00FB365B" w:rsidR="004D3011" w:rsidRPr="007E6440" w:rsidRDefault="007E6440" w:rsidP="00036450">
            <w:pPr>
              <w:rPr>
                <w:lang w:val="nl-BE"/>
              </w:rPr>
            </w:pPr>
            <w:r>
              <w:rPr>
                <w:lang w:val="nl-BE"/>
              </w:rPr>
              <w:t>Drank aan de bar voorzien</w:t>
            </w:r>
          </w:p>
          <w:p w14:paraId="34A1948D" w14:textId="77777777" w:rsidR="001F6409" w:rsidRPr="007E6440" w:rsidRDefault="001F6409" w:rsidP="00036450">
            <w:pPr>
              <w:rPr>
                <w:lang w:val="nl-BE"/>
              </w:rPr>
            </w:pPr>
          </w:p>
          <w:p w14:paraId="54656154" w14:textId="74FA25CF" w:rsidR="001F6409" w:rsidRPr="007E6440" w:rsidRDefault="007E6440" w:rsidP="001F6409">
            <w:pPr>
              <w:pStyle w:val="Heading2"/>
              <w:rPr>
                <w:rFonts w:asciiTheme="minorHAnsi" w:eastAsiaTheme="minorEastAsia" w:hAnsiTheme="minorHAnsi" w:cstheme="minorBidi"/>
                <w:sz w:val="18"/>
                <w:szCs w:val="22"/>
                <w:lang w:val="nl-BE"/>
              </w:rPr>
            </w:pPr>
            <w:r>
              <w:rPr>
                <w:lang w:val="nl-BE"/>
              </w:rPr>
              <w:t>Vrijwilligerservaring</w:t>
            </w:r>
          </w:p>
          <w:p w14:paraId="25562594" w14:textId="186907E0" w:rsidR="001F6409" w:rsidRPr="007E6440" w:rsidRDefault="001F6409" w:rsidP="001F6409">
            <w:pPr>
              <w:pStyle w:val="Heading4"/>
              <w:rPr>
                <w:lang w:val="nl-BE"/>
              </w:rPr>
            </w:pPr>
            <w:r w:rsidRPr="007E6440">
              <w:rPr>
                <w:lang w:val="nl-BE"/>
              </w:rPr>
              <w:t>Diana Leuven (student</w:t>
            </w:r>
            <w:r w:rsidR="007E6440">
              <w:rPr>
                <w:lang w:val="nl-BE"/>
              </w:rPr>
              <w:t>en organisatie</w:t>
            </w:r>
            <w:r w:rsidRPr="007E6440">
              <w:rPr>
                <w:lang w:val="nl-BE"/>
              </w:rPr>
              <w:t>)</w:t>
            </w:r>
          </w:p>
          <w:p w14:paraId="44FE5A34" w14:textId="77777777" w:rsidR="00784DE7" w:rsidRPr="007E6440" w:rsidRDefault="00784DE7" w:rsidP="00784DE7">
            <w:pPr>
              <w:rPr>
                <w:lang w:val="nl-BE"/>
              </w:rPr>
            </w:pPr>
          </w:p>
          <w:p w14:paraId="7334B712" w14:textId="39E62C72" w:rsidR="001F6409" w:rsidRPr="007E6440" w:rsidRDefault="001F6409" w:rsidP="001F6409">
            <w:pPr>
              <w:rPr>
                <w:lang w:val="nl-BE"/>
              </w:rPr>
            </w:pPr>
            <w:r w:rsidRPr="007E6440">
              <w:rPr>
                <w:lang w:val="nl-BE"/>
              </w:rPr>
              <w:t>Facbar</w:t>
            </w:r>
          </w:p>
          <w:p w14:paraId="212637D3" w14:textId="7BDFA0F1" w:rsidR="00036450" w:rsidRPr="007E6440" w:rsidRDefault="001F6409" w:rsidP="001F6409">
            <w:pPr>
              <w:pStyle w:val="Date"/>
              <w:rPr>
                <w:lang w:val="nl-BE"/>
              </w:rPr>
            </w:pPr>
            <w:r w:rsidRPr="007E6440">
              <w:rPr>
                <w:lang w:val="nl-BE"/>
              </w:rPr>
              <w:t>2018 - 2019</w:t>
            </w:r>
          </w:p>
          <w:p w14:paraId="68934B69" w14:textId="77777777" w:rsidR="001F6409" w:rsidRPr="007E6440" w:rsidRDefault="001F6409" w:rsidP="001F6409">
            <w:pPr>
              <w:rPr>
                <w:lang w:val="nl-BE"/>
              </w:rPr>
            </w:pPr>
          </w:p>
          <w:p w14:paraId="7737F15F" w14:textId="35208183" w:rsidR="001F6409" w:rsidRPr="007E6440" w:rsidRDefault="001F6409" w:rsidP="001F6409">
            <w:pPr>
              <w:rPr>
                <w:lang w:val="nl-BE"/>
              </w:rPr>
            </w:pPr>
            <w:r w:rsidRPr="007E6440">
              <w:rPr>
                <w:lang w:val="nl-BE"/>
              </w:rPr>
              <w:t>Secret</w:t>
            </w:r>
            <w:r w:rsidR="007E6440">
              <w:rPr>
                <w:lang w:val="nl-BE"/>
              </w:rPr>
              <w:t>aris</w:t>
            </w:r>
          </w:p>
          <w:p w14:paraId="5D9880F8" w14:textId="3FB06538" w:rsidR="001F6409" w:rsidRPr="007E6440" w:rsidRDefault="001F6409" w:rsidP="001F6409">
            <w:pPr>
              <w:rPr>
                <w:lang w:val="nl-BE"/>
              </w:rPr>
            </w:pPr>
            <w:r w:rsidRPr="007E6440">
              <w:rPr>
                <w:lang w:val="nl-BE"/>
              </w:rPr>
              <w:t>2019 - 2020</w:t>
            </w:r>
          </w:p>
        </w:tc>
      </w:tr>
    </w:tbl>
    <w:p w14:paraId="7B945ECC" w14:textId="77777777" w:rsidR="0043117B" w:rsidRPr="007E6440" w:rsidRDefault="00BC608C" w:rsidP="000C45FF">
      <w:pPr>
        <w:tabs>
          <w:tab w:val="left" w:pos="990"/>
        </w:tabs>
        <w:rPr>
          <w:lang w:val="nl-BE"/>
        </w:rPr>
      </w:pPr>
    </w:p>
    <w:sectPr w:rsidR="0043117B" w:rsidRPr="007E6440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762284" w14:textId="77777777" w:rsidR="00BC608C" w:rsidRDefault="00BC608C" w:rsidP="000C45FF">
      <w:r>
        <w:separator/>
      </w:r>
    </w:p>
  </w:endnote>
  <w:endnote w:type="continuationSeparator" w:id="0">
    <w:p w14:paraId="7CB7B60B" w14:textId="77777777" w:rsidR="00BC608C" w:rsidRDefault="00BC608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A6FDC7" w14:textId="77777777" w:rsidR="00BC608C" w:rsidRDefault="00BC608C" w:rsidP="000C45FF">
      <w:r>
        <w:separator/>
      </w:r>
    </w:p>
  </w:footnote>
  <w:footnote w:type="continuationSeparator" w:id="0">
    <w:p w14:paraId="55882A01" w14:textId="77777777" w:rsidR="00BC608C" w:rsidRDefault="00BC608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B128E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4C11C08" wp14:editId="5F5D4B6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A11"/>
    <w:rsid w:val="00026957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1F6409"/>
    <w:rsid w:val="002400EB"/>
    <w:rsid w:val="00256CF7"/>
    <w:rsid w:val="00281FD5"/>
    <w:rsid w:val="0030481B"/>
    <w:rsid w:val="003156FC"/>
    <w:rsid w:val="003254B5"/>
    <w:rsid w:val="00331C0D"/>
    <w:rsid w:val="0037121F"/>
    <w:rsid w:val="003A6B7D"/>
    <w:rsid w:val="003B06CA"/>
    <w:rsid w:val="004071FC"/>
    <w:rsid w:val="00445947"/>
    <w:rsid w:val="00463EC3"/>
    <w:rsid w:val="004813B3"/>
    <w:rsid w:val="00496591"/>
    <w:rsid w:val="004C5BAD"/>
    <w:rsid w:val="004C63E4"/>
    <w:rsid w:val="004D3011"/>
    <w:rsid w:val="005262AC"/>
    <w:rsid w:val="005B2710"/>
    <w:rsid w:val="005E39D5"/>
    <w:rsid w:val="00600670"/>
    <w:rsid w:val="0062123A"/>
    <w:rsid w:val="00646E75"/>
    <w:rsid w:val="006771D0"/>
    <w:rsid w:val="00715FCB"/>
    <w:rsid w:val="00743101"/>
    <w:rsid w:val="007775E1"/>
    <w:rsid w:val="00784DE7"/>
    <w:rsid w:val="007867A0"/>
    <w:rsid w:val="007927F5"/>
    <w:rsid w:val="007E2D4B"/>
    <w:rsid w:val="007E6440"/>
    <w:rsid w:val="00802CA0"/>
    <w:rsid w:val="009260CD"/>
    <w:rsid w:val="00952C25"/>
    <w:rsid w:val="009D474D"/>
    <w:rsid w:val="009D6500"/>
    <w:rsid w:val="00A14892"/>
    <w:rsid w:val="00A2118D"/>
    <w:rsid w:val="00AD76E2"/>
    <w:rsid w:val="00B20152"/>
    <w:rsid w:val="00B359E4"/>
    <w:rsid w:val="00B57D98"/>
    <w:rsid w:val="00B70850"/>
    <w:rsid w:val="00BC608C"/>
    <w:rsid w:val="00C066B6"/>
    <w:rsid w:val="00C37BA1"/>
    <w:rsid w:val="00C4674C"/>
    <w:rsid w:val="00C506CF"/>
    <w:rsid w:val="00C65C91"/>
    <w:rsid w:val="00C72BED"/>
    <w:rsid w:val="00C86573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92A11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91C9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1F6409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linkedin.com/in/simon-allaert-853ab417b" TargetMode="Externa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mailto:simonallaert@gmail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simonallaert.github.io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est\AppData\Local\Microsoft\Office\16.0\DTS\en-US%7b7B61FDF9-1A03-4CCB-A771-447384845B4D%7d\%7b91F01A82-A1FD-4C17-94F9-0BE4FDD962D0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C5F2D6178E4A7B9B892486036163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410FB-053A-4DC4-93E7-03CFCF64A182}"/>
      </w:docPartPr>
      <w:docPartBody>
        <w:p w:rsidR="0009326D" w:rsidRDefault="00467C38">
          <w:pPr>
            <w:pStyle w:val="CAC5F2D6178E4A7B9B892486036163C7"/>
          </w:pPr>
          <w:r w:rsidRPr="00CB0055">
            <w:t>Contact</w:t>
          </w:r>
        </w:p>
      </w:docPartBody>
    </w:docPart>
    <w:docPart>
      <w:docPartPr>
        <w:name w:val="EB6AF0CDFBC7489186B2F64E9B3A0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1DFD91-C201-4D03-B24F-8D973226DD56}"/>
      </w:docPartPr>
      <w:docPartBody>
        <w:p w:rsidR="0009326D" w:rsidRDefault="00467C38">
          <w:pPr>
            <w:pStyle w:val="EB6AF0CDFBC7489186B2F64E9B3A07EE"/>
          </w:pPr>
          <w:r w:rsidRPr="004D3011">
            <w:t>WEBSITE:</w:t>
          </w:r>
        </w:p>
      </w:docPartBody>
    </w:docPart>
    <w:docPart>
      <w:docPartPr>
        <w:name w:val="A8C4D79F7E2846508F2B88FB85B2B8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EED2F-C595-48D5-963A-4CC539D6E51B}"/>
      </w:docPartPr>
      <w:docPartBody>
        <w:p w:rsidR="0009326D" w:rsidRDefault="00467C38">
          <w:pPr>
            <w:pStyle w:val="A8C4D79F7E2846508F2B88FB85B2B864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0F"/>
    <w:rsid w:val="0009326D"/>
    <w:rsid w:val="001344FD"/>
    <w:rsid w:val="00467C38"/>
    <w:rsid w:val="00776108"/>
    <w:rsid w:val="00B02C79"/>
    <w:rsid w:val="00CF6F0F"/>
    <w:rsid w:val="00CF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8DFC4300034E6AA1E6A3C667272B51">
    <w:name w:val="078DFC4300034E6AA1E6A3C667272B51"/>
  </w:style>
  <w:style w:type="paragraph" w:customStyle="1" w:styleId="2FD6E7B36D3540B2AA76009D379BDA33">
    <w:name w:val="2FD6E7B36D3540B2AA76009D379BDA33"/>
  </w:style>
  <w:style w:type="paragraph" w:customStyle="1" w:styleId="CCE93E0890CB485F8EB2B385088A5847">
    <w:name w:val="CCE93E0890CB485F8EB2B385088A5847"/>
  </w:style>
  <w:style w:type="paragraph" w:customStyle="1" w:styleId="2DDC42B342AB4F0DAA95B9853F8501A0">
    <w:name w:val="2DDC42B342AB4F0DAA95B9853F8501A0"/>
  </w:style>
  <w:style w:type="paragraph" w:customStyle="1" w:styleId="CAC5F2D6178E4A7B9B892486036163C7">
    <w:name w:val="CAC5F2D6178E4A7B9B892486036163C7"/>
  </w:style>
  <w:style w:type="paragraph" w:customStyle="1" w:styleId="F68E60B0FA3444AB98CDB16973138515">
    <w:name w:val="F68E60B0FA3444AB98CDB16973138515"/>
  </w:style>
  <w:style w:type="paragraph" w:customStyle="1" w:styleId="CF955F1E22E741E28AF69A1FF436F6FC">
    <w:name w:val="CF955F1E22E741E28AF69A1FF436F6FC"/>
  </w:style>
  <w:style w:type="paragraph" w:customStyle="1" w:styleId="EB6AF0CDFBC7489186B2F64E9B3A07EE">
    <w:name w:val="EB6AF0CDFBC7489186B2F64E9B3A07EE"/>
  </w:style>
  <w:style w:type="paragraph" w:customStyle="1" w:styleId="C263BDC8D88B4D7BAFA48317A7D6BEEA">
    <w:name w:val="C263BDC8D88B4D7BAFA48317A7D6BEEA"/>
  </w:style>
  <w:style w:type="paragraph" w:customStyle="1" w:styleId="A8C4D79F7E2846508F2B88FB85B2B864">
    <w:name w:val="A8C4D79F7E2846508F2B88FB85B2B86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3C96688CC6BD4C7BA013EFF681BA4BA8">
    <w:name w:val="3C96688CC6BD4C7BA013EFF681BA4BA8"/>
  </w:style>
  <w:style w:type="paragraph" w:customStyle="1" w:styleId="6BB5E5D431834CD7ABE61F7D0A033E59">
    <w:name w:val="6BB5E5D431834CD7ABE61F7D0A033E59"/>
  </w:style>
  <w:style w:type="paragraph" w:customStyle="1" w:styleId="30031AEE83EE496D98BDBF3F6E6FB70A">
    <w:name w:val="30031AEE83EE496D98BDBF3F6E6FB70A"/>
  </w:style>
  <w:style w:type="paragraph" w:customStyle="1" w:styleId="48E411DFE17B40E482416531CAA351C8">
    <w:name w:val="48E411DFE17B40E482416531CAA351C8"/>
  </w:style>
  <w:style w:type="paragraph" w:customStyle="1" w:styleId="21FA9DA71D3C49B09695CAF05E651DCA">
    <w:name w:val="21FA9DA71D3C49B09695CAF05E651DCA"/>
  </w:style>
  <w:style w:type="paragraph" w:customStyle="1" w:styleId="76BE183244F241B8B220E035777156F2">
    <w:name w:val="76BE183244F241B8B220E035777156F2"/>
  </w:style>
  <w:style w:type="paragraph" w:customStyle="1" w:styleId="D8C1C6B8FA7544719EA43B477C2379E3">
    <w:name w:val="D8C1C6B8FA7544719EA43B477C2379E3"/>
  </w:style>
  <w:style w:type="paragraph" w:customStyle="1" w:styleId="CC497EC0E53B44128A43ACD19648F16F">
    <w:name w:val="CC497EC0E53B44128A43ACD19648F16F"/>
  </w:style>
  <w:style w:type="paragraph" w:customStyle="1" w:styleId="CF7A746100E54B05B81A46F3C76FC921">
    <w:name w:val="CF7A746100E54B05B81A46F3C76FC921"/>
  </w:style>
  <w:style w:type="paragraph" w:customStyle="1" w:styleId="1D1FBDC2B14C400694EA2C4645A3EB4C">
    <w:name w:val="1D1FBDC2B14C400694EA2C4645A3EB4C"/>
  </w:style>
  <w:style w:type="paragraph" w:customStyle="1" w:styleId="D3FFEE3EA1634557A92B74B72557078E">
    <w:name w:val="D3FFEE3EA1634557A92B74B72557078E"/>
  </w:style>
  <w:style w:type="paragraph" w:customStyle="1" w:styleId="F0498B6DE265420189A6D2B42669DDED">
    <w:name w:val="F0498B6DE265420189A6D2B42669DDED"/>
  </w:style>
  <w:style w:type="paragraph" w:customStyle="1" w:styleId="36869BF01CE94F758E476217F6E2772B">
    <w:name w:val="36869BF01CE94F758E476217F6E2772B"/>
  </w:style>
  <w:style w:type="paragraph" w:customStyle="1" w:styleId="A2ADA01D623E40119740570E0FAB2F54">
    <w:name w:val="A2ADA01D623E40119740570E0FAB2F54"/>
  </w:style>
  <w:style w:type="paragraph" w:customStyle="1" w:styleId="7885224DB9634E66A1DDF29AA7B9ABA5">
    <w:name w:val="7885224DB9634E66A1DDF29AA7B9ABA5"/>
  </w:style>
  <w:style w:type="paragraph" w:customStyle="1" w:styleId="837F502D842045049CF2A7A50F27B400">
    <w:name w:val="837F502D842045049CF2A7A50F27B400"/>
  </w:style>
  <w:style w:type="paragraph" w:customStyle="1" w:styleId="BC6C5D6C6F4C4C8AB05757DABDCCF66F">
    <w:name w:val="BC6C5D6C6F4C4C8AB05757DABDCCF66F"/>
  </w:style>
  <w:style w:type="paragraph" w:customStyle="1" w:styleId="E5E8B7A27CE44790B34EF521B954AC5A">
    <w:name w:val="E5E8B7A27CE44790B34EF521B954AC5A"/>
  </w:style>
  <w:style w:type="paragraph" w:customStyle="1" w:styleId="65728758EC0F4A41804F3968D03A7989">
    <w:name w:val="65728758EC0F4A41804F3968D03A7989"/>
  </w:style>
  <w:style w:type="paragraph" w:customStyle="1" w:styleId="A6B0737EE5954A6E99F446E2CD824E87">
    <w:name w:val="A6B0737EE5954A6E99F446E2CD824E87"/>
  </w:style>
  <w:style w:type="paragraph" w:customStyle="1" w:styleId="64F4B6AA8A2248F890866BDFCE117B31">
    <w:name w:val="64F4B6AA8A2248F890866BDFCE117B31"/>
  </w:style>
  <w:style w:type="paragraph" w:customStyle="1" w:styleId="3DE05E81076C485BAD05B718C824527D">
    <w:name w:val="3DE05E81076C485BAD05B718C824527D"/>
  </w:style>
  <w:style w:type="paragraph" w:customStyle="1" w:styleId="C5773FBFFB264B3582207A791C1F591D">
    <w:name w:val="C5773FBFFB264B3582207A791C1F591D"/>
  </w:style>
  <w:style w:type="paragraph" w:customStyle="1" w:styleId="03BEA7211E8E4A59AFE9C1B7D21D1D0C">
    <w:name w:val="03BEA7211E8E4A59AFE9C1B7D21D1D0C"/>
  </w:style>
  <w:style w:type="paragraph" w:customStyle="1" w:styleId="9F9B7C48160042E5B03A651814029DCF">
    <w:name w:val="9F9B7C48160042E5B03A651814029DCF"/>
  </w:style>
  <w:style w:type="paragraph" w:customStyle="1" w:styleId="F9F6E9F7075C452E878171DC10EC9771">
    <w:name w:val="F9F6E9F7075C452E878171DC10EC9771"/>
  </w:style>
  <w:style w:type="paragraph" w:customStyle="1" w:styleId="E082E4AD34C540EEA4BE75E607B677A6">
    <w:name w:val="E082E4AD34C540EEA4BE75E607B677A6"/>
  </w:style>
  <w:style w:type="paragraph" w:customStyle="1" w:styleId="0A94594D6AA04951BC2D499DA141C79C">
    <w:name w:val="0A94594D6AA04951BC2D499DA141C79C"/>
  </w:style>
  <w:style w:type="paragraph" w:customStyle="1" w:styleId="D05EB16393E54C72BDFF36E1822C49B8">
    <w:name w:val="D05EB16393E54C72BDFF36E1822C49B8"/>
  </w:style>
  <w:style w:type="paragraph" w:customStyle="1" w:styleId="2CB7210CFB964360B28156FD462450DB">
    <w:name w:val="2CB7210CFB964360B28156FD462450DB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62C0392CEB574BB29B10D65AFCA614C8">
    <w:name w:val="62C0392CEB574BB29B10D65AFCA614C8"/>
  </w:style>
  <w:style w:type="paragraph" w:customStyle="1" w:styleId="17802EDBC3814A80930DE660FE3F4847">
    <w:name w:val="17802EDBC3814A80930DE660FE3F4847"/>
    <w:rsid w:val="00CF6F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{91F01A82-A1FD-4C17-94F9-0BE4FDD962D0}tf00546271_win32.dotx</Template>
  <TotalTime>0</TotalTime>
  <Pages>1</Pages>
  <Words>151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2020-07-24T14:22:00Z</dcterms:created>
  <dcterms:modified xsi:type="dcterms:W3CDTF">2020-07-31T19:17:00Z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